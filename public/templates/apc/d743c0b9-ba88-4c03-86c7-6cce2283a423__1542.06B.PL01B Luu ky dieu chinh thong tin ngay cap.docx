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2C2" w:rsidRPr="009A2307" w:rsidRDefault="00F77034" w:rsidP="005F12C2">
      <w:pPr>
        <w:jc w:val="center"/>
        <w:rPr>
          <w:b/>
          <w:szCs w:val="28"/>
          <w:lang w:val="nl-NL"/>
        </w:rPr>
      </w:pPr>
      <w:r w:rsidRPr="00F77034">
        <w:rPr>
          <w:b/>
          <w:bCs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8C8029" wp14:editId="701D979B">
                <wp:simplePos x="0" y="0"/>
                <wp:positionH relativeFrom="margin">
                  <wp:align>right</wp:align>
                </wp:positionH>
                <wp:positionV relativeFrom="paragraph">
                  <wp:posOffset>-339090</wp:posOffset>
                </wp:positionV>
                <wp:extent cx="1016000" cy="246380"/>
                <wp:effectExtent l="0" t="0" r="12700" b="203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0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F77034" w:rsidRPr="00AB0E11" w:rsidRDefault="00F77034" w:rsidP="00F77034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F77034">
                              <w:rPr>
                                <w:i/>
                                <w:color w:val="000000"/>
                                <w:lang w:val="en-US"/>
                              </w:rPr>
                              <w:t>Mẫu 06B/LK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8.8pt;margin-top:-26.7pt;width:80pt;height:19.4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" fillcolor="window" strokeweight=".5pt">
                <v:path arrowok="t"/>
                <v:textbox>
                  <w:txbxContent>
                    <w:p w:rsidR="00F77034" w:rsidRPr="00AB0E11" w:rsidRDefault="00F77034" w:rsidP="00F77034">
                      <w:pPr>
                        <w:jc w:val="center"/>
                        <w:rPr>
                          <w:i/>
                        </w:rPr>
                      </w:pPr>
                      <w:r w:rsidRPr="00F77034">
                        <w:rPr>
                          <w:i/>
                          <w:color w:val="000000"/>
                          <w:lang w:val="en-US"/>
                        </w:rPr>
                        <w:t>Mẫu 06B/LK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12C2" w:rsidRPr="009A2307">
        <w:rPr>
          <w:b/>
          <w:szCs w:val="28"/>
          <w:lang w:val="nl-NL"/>
        </w:rPr>
        <w:t>CỘNG HOÀ XÃ HỘI CHỦ NGHĨA VIỆT NAM</w:t>
      </w:r>
    </w:p>
    <w:p w:rsidR="005F12C2" w:rsidRPr="009A2307" w:rsidRDefault="005F12C2" w:rsidP="005F12C2">
      <w:pPr>
        <w:jc w:val="center"/>
        <w:rPr>
          <w:b/>
          <w:sz w:val="26"/>
          <w:szCs w:val="28"/>
          <w:lang w:val="nl-NL"/>
        </w:rPr>
      </w:pPr>
      <w:r w:rsidRPr="009A2307">
        <w:rPr>
          <w:b/>
          <w:sz w:val="26"/>
          <w:szCs w:val="28"/>
          <w:lang w:val="nl-NL"/>
        </w:rPr>
        <w:t>Độc lập - Tự do - Hạnh phúc</w:t>
      </w:r>
    </w:p>
    <w:p w:rsidR="005F12C2" w:rsidRPr="009A2307" w:rsidRDefault="005F12C2" w:rsidP="005F12C2">
      <w:pPr>
        <w:jc w:val="center"/>
        <w:rPr>
          <w:b/>
          <w:sz w:val="26"/>
          <w:szCs w:val="28"/>
          <w:lang w:val="nl-NL"/>
        </w:rPr>
      </w:pPr>
      <w:r>
        <w:rPr>
          <w:b/>
          <w:noProof/>
          <w:sz w:val="26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91268" wp14:editId="0403C8C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981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pt" to="15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">
                <w10:wrap anchorx="margin"/>
              </v:line>
            </w:pict>
          </mc:Fallback>
        </mc:AlternateContent>
      </w:r>
    </w:p>
    <w:p w:rsidR="009F67F4" w:rsidRPr="005F12C2" w:rsidRDefault="009F67F4" w:rsidP="005F12C2">
      <w:pPr>
        <w:jc w:val="center"/>
        <w:rPr>
          <w:b/>
          <w:sz w:val="26"/>
          <w:szCs w:val="28"/>
          <w:lang w:val="nl-NL"/>
        </w:rPr>
      </w:pPr>
      <w:r w:rsidRPr="005F12C2">
        <w:rPr>
          <w:b/>
          <w:sz w:val="26"/>
          <w:szCs w:val="28"/>
          <w:lang w:val="nl-NL"/>
        </w:rPr>
        <w:t>P</w:t>
      </w:r>
      <w:r w:rsidR="005F2EC6" w:rsidRPr="005F12C2">
        <w:rPr>
          <w:b/>
          <w:sz w:val="26"/>
          <w:szCs w:val="28"/>
          <w:lang w:val="nl-NL"/>
        </w:rPr>
        <w:t>HIẾU</w:t>
      </w:r>
      <w:r w:rsidRPr="005F12C2">
        <w:rPr>
          <w:b/>
          <w:sz w:val="26"/>
          <w:szCs w:val="28"/>
          <w:lang w:val="nl-NL"/>
        </w:rPr>
        <w:t xml:space="preserve"> </w:t>
      </w:r>
      <w:r w:rsidR="005F2EC6" w:rsidRPr="005F12C2">
        <w:rPr>
          <w:b/>
          <w:sz w:val="26"/>
          <w:szCs w:val="28"/>
          <w:lang w:val="nl-NL"/>
        </w:rPr>
        <w:t>GỬI</w:t>
      </w:r>
      <w:r w:rsidRPr="005F12C2">
        <w:rPr>
          <w:b/>
          <w:sz w:val="26"/>
          <w:szCs w:val="28"/>
          <w:lang w:val="nl-NL"/>
        </w:rPr>
        <w:t xml:space="preserve"> </w:t>
      </w:r>
      <w:r w:rsidR="005F2EC6" w:rsidRPr="005F12C2">
        <w:rPr>
          <w:b/>
          <w:sz w:val="26"/>
          <w:szCs w:val="28"/>
          <w:lang w:val="nl-NL"/>
        </w:rPr>
        <w:t>CHỨNG</w:t>
      </w:r>
      <w:r w:rsidRPr="005F12C2">
        <w:rPr>
          <w:b/>
          <w:sz w:val="26"/>
          <w:szCs w:val="28"/>
          <w:lang w:val="nl-NL"/>
        </w:rPr>
        <w:t xml:space="preserve"> </w:t>
      </w:r>
      <w:r w:rsidR="005F2EC6" w:rsidRPr="005F12C2">
        <w:rPr>
          <w:b/>
          <w:sz w:val="26"/>
          <w:szCs w:val="28"/>
          <w:lang w:val="nl-NL"/>
        </w:rPr>
        <w:t>KHOÁN</w:t>
      </w:r>
      <w:r w:rsidR="002903BB" w:rsidRPr="005F12C2">
        <w:rPr>
          <w:b/>
          <w:sz w:val="26"/>
          <w:szCs w:val="28"/>
          <w:lang w:val="nl-NL"/>
        </w:rPr>
        <w:t xml:space="preserve"> GIAO DỊCH</w:t>
      </w:r>
    </w:p>
    <w:p w:rsidR="005E60E1" w:rsidRPr="005F12C2" w:rsidRDefault="005E60E1" w:rsidP="005F12C2">
      <w:pPr>
        <w:jc w:val="center"/>
        <w:rPr>
          <w:b/>
          <w:sz w:val="26"/>
          <w:szCs w:val="28"/>
          <w:lang w:val="nl-NL"/>
        </w:rPr>
      </w:pPr>
      <w:r w:rsidRPr="005F12C2">
        <w:rPr>
          <w:b/>
          <w:sz w:val="26"/>
          <w:szCs w:val="28"/>
          <w:lang w:val="nl-NL"/>
        </w:rPr>
        <w:t>(Áp dụng trong trường hợp điều chỉnh thông tin ngày cấp)</w:t>
      </w:r>
    </w:p>
    <w:p w:rsidR="009F67F4" w:rsidRPr="005F12C2" w:rsidRDefault="009F67F4" w:rsidP="005F12C2">
      <w:pPr>
        <w:jc w:val="center"/>
        <w:rPr>
          <w:b/>
          <w:sz w:val="26"/>
          <w:szCs w:val="28"/>
          <w:lang w:val="nl-NL"/>
        </w:rPr>
      </w:pPr>
    </w:p>
    <w:p w:rsidR="009F67F4" w:rsidRPr="005F12C2" w:rsidRDefault="009F67F4" w:rsidP="005F12C2">
      <w:pPr>
        <w:ind w:firstLine="720"/>
        <w:jc w:val="center"/>
        <w:rPr>
          <w:sz w:val="26"/>
          <w:szCs w:val="28"/>
          <w:lang w:val="nl-NL"/>
        </w:rPr>
      </w:pPr>
      <w:r w:rsidRPr="005F12C2">
        <w:rPr>
          <w:b/>
          <w:sz w:val="26"/>
          <w:szCs w:val="28"/>
          <w:lang w:val="nl-NL"/>
        </w:rPr>
        <w:t xml:space="preserve">Kính gửi: </w:t>
      </w:r>
      <w:r w:rsidR="00B75D80" w:rsidRPr="005F12C2">
        <w:rPr>
          <w:b/>
          <w:sz w:val="26"/>
          <w:szCs w:val="28"/>
          <w:lang w:val="nl-NL"/>
        </w:rPr>
        <w:t>Công ty Cổ phần Chứng khoán Agribank</w:t>
      </w:r>
      <w:r w:rsidR="005F12C2" w:rsidRPr="005F12C2">
        <w:rPr>
          <w:b/>
          <w:sz w:val="26"/>
          <w:szCs w:val="28"/>
          <w:lang w:val="nl-NL"/>
        </w:rPr>
        <w:t xml:space="preserve"> (</w:t>
      </w:r>
      <w:r w:rsidR="009000E6" w:rsidRPr="005F12C2">
        <w:rPr>
          <w:b/>
          <w:sz w:val="26"/>
          <w:szCs w:val="28"/>
          <w:lang w:val="nl-NL"/>
        </w:rPr>
        <w:t>Agriseco)</w:t>
      </w:r>
    </w:p>
    <w:p w:rsidR="00B04CDA" w:rsidRDefault="00B04CDA" w:rsidP="005F12C2">
      <w:pPr>
        <w:rPr>
          <w:sz w:val="26"/>
          <w:szCs w:val="26"/>
          <w:lang w:val="nl-NL"/>
        </w:rPr>
      </w:pPr>
    </w:p>
    <w:p w:rsidR="005F12C2" w:rsidRPr="004F5D45" w:rsidRDefault="005F12C2" w:rsidP="005F12C2">
      <w:pPr>
        <w:rPr>
          <w:sz w:val="26"/>
          <w:szCs w:val="26"/>
          <w:lang w:val="nl-NL"/>
        </w:rPr>
      </w:pPr>
      <w:bookmarkStart w:id="0" w:name="_GoBack"/>
      <w:bookmarkEnd w:id="0"/>
      <w:r w:rsidRPr="004F5D45">
        <w:rPr>
          <w:sz w:val="26"/>
          <w:szCs w:val="26"/>
          <w:lang w:val="nl-NL"/>
        </w:rPr>
        <w:t>Họ tên người gửi:</w:t>
      </w:r>
      <w:r>
        <w:rPr>
          <w:sz w:val="26"/>
          <w:szCs w:val="26"/>
          <w:lang w:val="nl-NL"/>
        </w:rPr>
        <w:t xml:space="preserve"> </w:t>
      </w:r>
      <w:r w:rsidRPr="004E792D">
        <w:rPr>
          <w:b/>
          <w:sz w:val="26"/>
          <w:szCs w:val="26"/>
          <w:lang w:val="nl-NL"/>
        </w:rPr>
        <w:t>{Tên khách hàng}</w:t>
      </w:r>
    </w:p>
    <w:p w:rsidR="005F12C2" w:rsidRDefault="005F12C2" w:rsidP="005F12C2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 xml:space="preserve">Số </w:t>
      </w:r>
      <w:r>
        <w:rPr>
          <w:sz w:val="26"/>
          <w:szCs w:val="26"/>
          <w:lang w:val="nl-NL"/>
        </w:rPr>
        <w:t xml:space="preserve">ĐKNSH: </w:t>
      </w:r>
      <w:r w:rsidRPr="009A2307">
        <w:rPr>
          <w:sz w:val="26"/>
          <w:szCs w:val="26"/>
          <w:lang w:val="nl-NL"/>
        </w:rPr>
        <w:t>{CMND}</w:t>
      </w:r>
      <w:r w:rsidR="005709D9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 xml:space="preserve"> Ngày cấp: </w:t>
      </w:r>
      <w:r w:rsidRPr="009A2307">
        <w:rPr>
          <w:sz w:val="26"/>
          <w:szCs w:val="26"/>
          <w:lang w:val="nl-NL"/>
        </w:rPr>
        <w:t>{Ngày cấp}</w:t>
      </w:r>
      <w:r w:rsidR="005709D9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 xml:space="preserve"> Nơi cấp: </w:t>
      </w:r>
      <w:r w:rsidRPr="009A2307">
        <w:rPr>
          <w:sz w:val="26"/>
          <w:szCs w:val="26"/>
          <w:lang w:val="nl-NL"/>
        </w:rPr>
        <w:t>{Nơi cấp}</w:t>
      </w:r>
    </w:p>
    <w:p w:rsidR="005F12C2" w:rsidRPr="004F5D45" w:rsidRDefault="005F12C2" w:rsidP="005F12C2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Địa chỉ: </w:t>
      </w:r>
      <w:r w:rsidRPr="009A2307">
        <w:rPr>
          <w:sz w:val="26"/>
          <w:szCs w:val="26"/>
          <w:lang w:val="nl-NL"/>
        </w:rPr>
        <w:t>{Địa chỉ}</w:t>
      </w:r>
    </w:p>
    <w:p w:rsidR="005F12C2" w:rsidRPr="004F5D45" w:rsidRDefault="005F12C2" w:rsidP="005F12C2">
      <w:pPr>
        <w:tabs>
          <w:tab w:val="right" w:leader="dot" w:pos="9356"/>
        </w:tabs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Số điện thoại:</w:t>
      </w:r>
      <w:r>
        <w:rPr>
          <w:sz w:val="26"/>
          <w:szCs w:val="26"/>
          <w:lang w:val="nl-NL"/>
        </w:rPr>
        <w:t xml:space="preserve"> </w:t>
      </w:r>
      <w:r w:rsidRPr="009A2307">
        <w:rPr>
          <w:sz w:val="26"/>
          <w:szCs w:val="26"/>
          <w:lang w:val="nl-NL"/>
        </w:rPr>
        <w:t>{Số điện thoại}</w:t>
      </w:r>
      <w:r>
        <w:rPr>
          <w:sz w:val="26"/>
          <w:szCs w:val="26"/>
          <w:lang w:val="nl-NL"/>
        </w:rPr>
        <w:t xml:space="preserve">. </w:t>
      </w:r>
      <w:r w:rsidRPr="004F5D45">
        <w:rPr>
          <w:sz w:val="26"/>
          <w:szCs w:val="26"/>
          <w:lang w:val="nl-NL"/>
        </w:rPr>
        <w:t>Fax</w:t>
      </w:r>
      <w:r>
        <w:rPr>
          <w:sz w:val="26"/>
          <w:szCs w:val="26"/>
          <w:lang w:val="nl-NL"/>
        </w:rPr>
        <w:t xml:space="preserve">: </w:t>
      </w:r>
      <w:r>
        <w:rPr>
          <w:sz w:val="26"/>
          <w:szCs w:val="26"/>
          <w:lang w:val="nl-NL"/>
        </w:rPr>
        <w:tab/>
      </w:r>
    </w:p>
    <w:p w:rsidR="005F12C2" w:rsidRPr="004F5D45" w:rsidRDefault="005F12C2" w:rsidP="005F12C2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tài khoản giao dịch</w:t>
      </w:r>
      <w:r w:rsidRPr="004F5D45">
        <w:rPr>
          <w:sz w:val="26"/>
          <w:szCs w:val="26"/>
          <w:lang w:val="nl-NL"/>
        </w:rPr>
        <w:t>:</w:t>
      </w:r>
      <w:r>
        <w:rPr>
          <w:sz w:val="26"/>
          <w:szCs w:val="26"/>
          <w:lang w:val="nl-NL"/>
        </w:rPr>
        <w:t xml:space="preserve"> </w:t>
      </w:r>
      <w:r w:rsidRPr="009A2307">
        <w:rPr>
          <w:sz w:val="26"/>
          <w:szCs w:val="26"/>
          <w:lang w:val="nl-NL"/>
        </w:rPr>
        <w:t>[</w:t>
      </w:r>
      <w:r w:rsidR="005C6CBF" w:rsidRPr="005C6CBF">
        <w:rPr>
          <w:sz w:val="26"/>
          <w:szCs w:val="26"/>
          <w:lang w:val="nl-NL"/>
        </w:rPr>
        <w:t>Số tài khoản chứng khoán</w:t>
      </w:r>
      <w:r w:rsidRPr="009A2307">
        <w:rPr>
          <w:sz w:val="26"/>
          <w:szCs w:val="26"/>
          <w:lang w:val="nl-NL"/>
        </w:rPr>
        <w:t>]</w:t>
      </w:r>
    </w:p>
    <w:p w:rsidR="005F12C2" w:rsidRPr="004F5D45" w:rsidRDefault="005F12C2" w:rsidP="005F12C2">
      <w:pPr>
        <w:tabs>
          <w:tab w:val="right" w:leader="dot" w:pos="9356"/>
        </w:tabs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Người được uỷ quyền:</w:t>
      </w:r>
      <w:r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ab/>
      </w:r>
    </w:p>
    <w:p w:rsidR="005F12C2" w:rsidRDefault="005F12C2" w:rsidP="005F12C2">
      <w:pPr>
        <w:tabs>
          <w:tab w:val="right" w:leader="dot" w:pos="9356"/>
        </w:tabs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Số CMND/CCCD: ........................... Ngày </w:t>
      </w:r>
      <w:r w:rsidRPr="004F5D45">
        <w:rPr>
          <w:sz w:val="26"/>
          <w:szCs w:val="26"/>
          <w:lang w:val="nl-NL"/>
        </w:rPr>
        <w:t>cấp</w:t>
      </w:r>
      <w:r>
        <w:rPr>
          <w:sz w:val="26"/>
          <w:szCs w:val="26"/>
          <w:lang w:val="nl-NL"/>
        </w:rPr>
        <w:t xml:space="preserve">: ............................. Nơi cấp: </w:t>
      </w:r>
      <w:r>
        <w:rPr>
          <w:sz w:val="26"/>
          <w:szCs w:val="26"/>
          <w:lang w:val="nl-NL"/>
        </w:rPr>
        <w:tab/>
        <w:t xml:space="preserve"> </w:t>
      </w:r>
    </w:p>
    <w:p w:rsidR="001D6A94" w:rsidRPr="004F5D45" w:rsidRDefault="001D6A94" w:rsidP="005F12C2">
      <w:pPr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Trong quá trình ký gửi chứng khoán, tôi/chúng tôi nhận thấy thông tin về ngày cấp số CMND/</w:t>
      </w:r>
      <w:r w:rsidR="00486C23">
        <w:rPr>
          <w:sz w:val="26"/>
          <w:szCs w:val="26"/>
          <w:lang w:val="nl-NL"/>
        </w:rPr>
        <w:t>CCCD/Hộ chiếu/Giấy</w:t>
      </w:r>
      <w:r w:rsidR="000841CA">
        <w:rPr>
          <w:sz w:val="26"/>
          <w:szCs w:val="26"/>
          <w:lang w:val="nl-NL"/>
        </w:rPr>
        <w:t>CNĐKDN</w:t>
      </w:r>
      <w:r w:rsidR="0084496E">
        <w:rPr>
          <w:sz w:val="26"/>
          <w:szCs w:val="26"/>
          <w:lang w:val="nl-NL"/>
        </w:rPr>
        <w:t>/Giấy phép thành lập/Giấy chứng nhận đầu tư</w:t>
      </w:r>
      <w:r>
        <w:rPr>
          <w:sz w:val="26"/>
          <w:szCs w:val="26"/>
          <w:lang w:val="nl-NL"/>
        </w:rPr>
        <w:t xml:space="preserve">/Giấy CNĐK mã số giao dịch do TCPH cung cấp cho VSD không chính xác với thông tin ngày cấp hiện </w:t>
      </w:r>
      <w:r w:rsidR="00A30323">
        <w:rPr>
          <w:sz w:val="26"/>
          <w:szCs w:val="26"/>
          <w:lang w:val="nl-NL"/>
        </w:rPr>
        <w:t>tại của tôi/chúng tôi. Tôi/chúng</w:t>
      </w:r>
      <w:r>
        <w:rPr>
          <w:sz w:val="26"/>
          <w:szCs w:val="26"/>
          <w:lang w:val="nl-NL"/>
        </w:rPr>
        <w:t xml:space="preserve"> tôi đề nghị VSD điều chỉnh lại thông tin ngày cấp số ĐKSH theo thông tin Quý Công ty/Ngân hàng đang quản lý để tôi/chúng tôi lưu ký số chứng khoán sau:</w:t>
      </w:r>
    </w:p>
    <w:p w:rsidR="00857FF3" w:rsidRPr="00857FF3" w:rsidRDefault="00857FF3" w:rsidP="00857FF3">
      <w:pPr>
        <w:ind w:firstLine="567"/>
        <w:rPr>
          <w:sz w:val="26"/>
          <w:szCs w:val="26"/>
          <w:lang w:val="nl-NL"/>
        </w:rPr>
      </w:pPr>
      <w:r w:rsidRPr="00857FF3">
        <w:rPr>
          <w:sz w:val="26"/>
          <w:szCs w:val="26"/>
          <w:lang w:val="nl-NL"/>
        </w:rPr>
        <w:t>- Tên chứng khoán: {TP.Tên chứng khoán}</w:t>
      </w:r>
    </w:p>
    <w:p w:rsidR="00857FF3" w:rsidRPr="00857FF3" w:rsidRDefault="00857FF3" w:rsidP="00857FF3">
      <w:pPr>
        <w:ind w:firstLine="567"/>
        <w:rPr>
          <w:sz w:val="26"/>
          <w:szCs w:val="26"/>
          <w:lang w:val="nl-NL"/>
        </w:rPr>
      </w:pPr>
      <w:r w:rsidRPr="00857FF3">
        <w:rPr>
          <w:sz w:val="26"/>
          <w:szCs w:val="26"/>
          <w:lang w:val="nl-NL"/>
        </w:rPr>
        <w:t>- Mã chứng khoán: {TP.Mã chứng khoán}</w:t>
      </w:r>
    </w:p>
    <w:p w:rsidR="009F67F4" w:rsidRDefault="00857FF3" w:rsidP="00857FF3">
      <w:pPr>
        <w:ind w:firstLine="567"/>
        <w:rPr>
          <w:sz w:val="26"/>
          <w:szCs w:val="26"/>
          <w:lang w:val="nl-NL"/>
        </w:rPr>
      </w:pPr>
      <w:r w:rsidRPr="00857FF3">
        <w:rPr>
          <w:sz w:val="26"/>
          <w:szCs w:val="26"/>
          <w:lang w:val="nl-NL"/>
        </w:rPr>
        <w:t>- Mệnh giá: {TP.Mệnh giá} VNĐ/trái phiếu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3260"/>
        <w:gridCol w:w="2553"/>
        <w:gridCol w:w="1702"/>
        <w:gridCol w:w="1240"/>
      </w:tblGrid>
      <w:tr w:rsidR="005F12C2" w:rsidTr="00F77034">
        <w:tc>
          <w:tcPr>
            <w:tcW w:w="426" w:type="pct"/>
          </w:tcPr>
          <w:p w:rsidR="005F12C2" w:rsidRPr="00D93D8F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703" w:type="pct"/>
            <w:vAlign w:val="center"/>
          </w:tcPr>
          <w:p w:rsidR="005F12C2" w:rsidRPr="00D93D8F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D93D8F">
              <w:rPr>
                <w:b/>
                <w:sz w:val="26"/>
                <w:szCs w:val="26"/>
                <w:lang w:val="nl-NL"/>
              </w:rPr>
              <w:t>Số sổ/Giấy CNSHCK</w:t>
            </w:r>
          </w:p>
        </w:tc>
        <w:tc>
          <w:tcPr>
            <w:tcW w:w="1334" w:type="pct"/>
          </w:tcPr>
          <w:p w:rsidR="005F12C2" w:rsidRPr="00D93D8F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Loại chứng khoán *</w:t>
            </w:r>
          </w:p>
        </w:tc>
        <w:tc>
          <w:tcPr>
            <w:tcW w:w="889" w:type="pct"/>
          </w:tcPr>
          <w:p w:rsidR="005F12C2" w:rsidRPr="00D93D8F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Số lượng</w:t>
            </w:r>
          </w:p>
        </w:tc>
        <w:tc>
          <w:tcPr>
            <w:tcW w:w="648" w:type="pct"/>
          </w:tcPr>
          <w:p w:rsidR="005F12C2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5F12C2" w:rsidRPr="00D93D8F" w:rsidTr="00F77034">
        <w:tc>
          <w:tcPr>
            <w:tcW w:w="426" w:type="pct"/>
            <w:vAlign w:val="center"/>
          </w:tcPr>
          <w:p w:rsidR="005F12C2" w:rsidRPr="00D93D8F" w:rsidRDefault="005F12C2" w:rsidP="00C95E4D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{TP.STT}</w:t>
            </w:r>
          </w:p>
        </w:tc>
        <w:tc>
          <w:tcPr>
            <w:tcW w:w="1703" w:type="pct"/>
            <w:vAlign w:val="center"/>
          </w:tcPr>
          <w:p w:rsidR="005F12C2" w:rsidRPr="00D93D8F" w:rsidRDefault="00F43969" w:rsidP="00C95E4D">
            <w:pPr>
              <w:jc w:val="center"/>
              <w:rPr>
                <w:sz w:val="26"/>
                <w:szCs w:val="26"/>
                <w:lang w:val="nl-NL"/>
              </w:rPr>
            </w:pPr>
            <w:r w:rsidRPr="00F43969">
              <w:rPr>
                <w:sz w:val="26"/>
                <w:szCs w:val="26"/>
                <w:lang w:val="nl-NL"/>
              </w:rPr>
              <w:t>{TP.Số sổ/Giấy CNSHCK}</w:t>
            </w:r>
          </w:p>
        </w:tc>
        <w:tc>
          <w:tcPr>
            <w:tcW w:w="1334" w:type="pct"/>
            <w:vAlign w:val="center"/>
          </w:tcPr>
          <w:p w:rsidR="005F12C2" w:rsidRPr="00D93D8F" w:rsidRDefault="005F12C2" w:rsidP="00C95E4D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{TP.Loại chứng khoán}</w:t>
            </w:r>
          </w:p>
        </w:tc>
        <w:tc>
          <w:tcPr>
            <w:tcW w:w="889" w:type="pct"/>
            <w:vAlign w:val="center"/>
          </w:tcPr>
          <w:p w:rsidR="005F12C2" w:rsidRPr="00D93D8F" w:rsidRDefault="005F12C2" w:rsidP="00C95E4D">
            <w:pPr>
              <w:jc w:val="center"/>
              <w:rPr>
                <w:sz w:val="26"/>
                <w:szCs w:val="26"/>
                <w:lang w:val="nl-NL"/>
              </w:rPr>
            </w:pPr>
            <w:r w:rsidRPr="00A77698">
              <w:rPr>
                <w:sz w:val="26"/>
                <w:szCs w:val="26"/>
                <w:lang w:val="nl-NL"/>
              </w:rPr>
              <w:t>{TP.Số lượng TP}</w:t>
            </w:r>
          </w:p>
        </w:tc>
        <w:tc>
          <w:tcPr>
            <w:tcW w:w="648" w:type="pct"/>
            <w:vAlign w:val="center"/>
          </w:tcPr>
          <w:p w:rsidR="005F12C2" w:rsidRPr="00D93D8F" w:rsidRDefault="005F12C2" w:rsidP="00C95E4D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5F12C2" w:rsidRPr="00D93D8F" w:rsidTr="00F77034">
        <w:tc>
          <w:tcPr>
            <w:tcW w:w="3463" w:type="pct"/>
            <w:gridSpan w:val="3"/>
            <w:vAlign w:val="center"/>
          </w:tcPr>
          <w:p w:rsidR="005F12C2" w:rsidRPr="00B406CF" w:rsidRDefault="005F12C2" w:rsidP="00C95E4D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406CF">
              <w:rPr>
                <w:b/>
                <w:sz w:val="26"/>
                <w:szCs w:val="26"/>
                <w:lang w:val="nl-NL"/>
              </w:rPr>
              <w:t>Tổng cộng</w:t>
            </w:r>
          </w:p>
        </w:tc>
        <w:tc>
          <w:tcPr>
            <w:tcW w:w="889" w:type="pct"/>
            <w:vAlign w:val="center"/>
          </w:tcPr>
          <w:p w:rsidR="005F12C2" w:rsidRPr="00D93D8F" w:rsidRDefault="005F12C2" w:rsidP="00C95E4D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{TP.Tổng Số lượng TP}</w:t>
            </w:r>
          </w:p>
        </w:tc>
        <w:tc>
          <w:tcPr>
            <w:tcW w:w="648" w:type="pct"/>
            <w:vAlign w:val="center"/>
          </w:tcPr>
          <w:p w:rsidR="005F12C2" w:rsidRPr="00D93D8F" w:rsidRDefault="005F12C2" w:rsidP="00C95E4D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</w:tbl>
    <w:p w:rsidR="0016184B" w:rsidRDefault="0016184B">
      <w:pPr>
        <w:jc w:val="right"/>
        <w:rPr>
          <w:sz w:val="26"/>
          <w:szCs w:val="26"/>
          <w:lang w:val="nl-NL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77"/>
        <w:gridCol w:w="5493"/>
      </w:tblGrid>
      <w:tr w:rsidR="005F12C2" w:rsidRPr="004F5D45" w:rsidTr="005F12C2">
        <w:tc>
          <w:tcPr>
            <w:tcW w:w="2130" w:type="pct"/>
          </w:tcPr>
          <w:p w:rsidR="005F12C2" w:rsidRPr="004F5D45" w:rsidRDefault="005F12C2" w:rsidP="00EE2BC3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2870" w:type="pct"/>
          </w:tcPr>
          <w:p w:rsidR="005F12C2" w:rsidRPr="004F5D45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A77698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</w:p>
        </w:tc>
      </w:tr>
      <w:tr w:rsidR="005F12C2" w:rsidRPr="004F5D45" w:rsidTr="005F12C2">
        <w:tc>
          <w:tcPr>
            <w:tcW w:w="2130" w:type="pct"/>
          </w:tcPr>
          <w:p w:rsidR="005F12C2" w:rsidRPr="005F12C2" w:rsidRDefault="005F12C2" w:rsidP="005F12C2">
            <w:pPr>
              <w:rPr>
                <w:b/>
                <w:i/>
                <w:sz w:val="22"/>
                <w:lang w:val="en-US"/>
              </w:rPr>
            </w:pPr>
            <w:r w:rsidRPr="007A1E52">
              <w:rPr>
                <w:b/>
                <w:i/>
                <w:sz w:val="22"/>
              </w:rPr>
              <w:t>* Tài liệu gửi kèm</w:t>
            </w:r>
            <w:r>
              <w:rPr>
                <w:b/>
                <w:i/>
                <w:sz w:val="22"/>
                <w:lang w:val="en-US"/>
              </w:rPr>
              <w:t>:</w:t>
            </w:r>
          </w:p>
          <w:p w:rsidR="005F12C2" w:rsidRPr="004F5D45" w:rsidRDefault="005F12C2" w:rsidP="005F12C2">
            <w:pPr>
              <w:rPr>
                <w:sz w:val="26"/>
                <w:szCs w:val="26"/>
                <w:lang w:val="nl-NL"/>
              </w:rPr>
            </w:pPr>
            <w:r>
              <w:rPr>
                <w:i/>
                <w:sz w:val="22"/>
              </w:rPr>
              <w:t>- 01 bản sao CMND/</w:t>
            </w:r>
            <w:r>
              <w:rPr>
                <w:i/>
                <w:sz w:val="22"/>
                <w:lang w:val="en-US"/>
              </w:rPr>
              <w:t>CCCD/Hộ chiếu/</w:t>
            </w:r>
            <w:r>
              <w:rPr>
                <w:i/>
                <w:sz w:val="22"/>
              </w:rPr>
              <w:t>Giấy</w:t>
            </w:r>
            <w:r>
              <w:rPr>
                <w:i/>
                <w:sz w:val="22"/>
                <w:lang w:val="en-AU"/>
              </w:rPr>
              <w:t xml:space="preserve"> </w:t>
            </w:r>
            <w:r>
              <w:rPr>
                <w:i/>
                <w:sz w:val="22"/>
              </w:rPr>
              <w:t>CNĐKDN</w:t>
            </w:r>
            <w:r w:rsidRPr="007A1E52">
              <w:rPr>
                <w:i/>
                <w:sz w:val="22"/>
              </w:rPr>
              <w:t>/</w:t>
            </w:r>
            <w:r>
              <w:rPr>
                <w:i/>
                <w:sz w:val="22"/>
                <w:lang w:val="en-AU"/>
              </w:rPr>
              <w:t>Giấy phép thành lập/Giấy chứng nhận đầu tư/</w:t>
            </w:r>
            <w:r w:rsidRPr="007A1E52">
              <w:rPr>
                <w:i/>
                <w:sz w:val="22"/>
              </w:rPr>
              <w:t>Giấy chứng nhận đăng ký mã số giao dịch chứng khoán</w:t>
            </w:r>
            <w:r>
              <w:rPr>
                <w:i/>
                <w:sz w:val="22"/>
              </w:rPr>
              <w:t>.</w:t>
            </w:r>
          </w:p>
        </w:tc>
        <w:tc>
          <w:tcPr>
            <w:tcW w:w="2870" w:type="pct"/>
          </w:tcPr>
          <w:p w:rsidR="005F12C2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Người gửi</w:t>
            </w:r>
          </w:p>
          <w:p w:rsidR="005F12C2" w:rsidRPr="00A77698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8569AE">
              <w:rPr>
                <w:i/>
                <w:lang w:val="nl-NL"/>
              </w:rPr>
              <w:t>(Chữ ký, họ tên)</w:t>
            </w:r>
          </w:p>
        </w:tc>
      </w:tr>
    </w:tbl>
    <w:p w:rsidR="005F12C2" w:rsidRDefault="005F12C2">
      <w:pPr>
        <w:jc w:val="right"/>
        <w:rPr>
          <w:sz w:val="26"/>
          <w:szCs w:val="26"/>
          <w:lang w:val="nl-NL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227"/>
        <w:gridCol w:w="567"/>
        <w:gridCol w:w="5776"/>
      </w:tblGrid>
      <w:tr w:rsidR="005F12C2" w:rsidRPr="004F5D45" w:rsidTr="005F12C2">
        <w:trPr>
          <w:trHeight w:val="70"/>
        </w:trPr>
        <w:tc>
          <w:tcPr>
            <w:tcW w:w="1982" w:type="pct"/>
            <w:gridSpan w:val="2"/>
            <w:tcBorders>
              <w:top w:val="single" w:sz="4" w:space="0" w:color="auto"/>
            </w:tcBorders>
          </w:tcPr>
          <w:p w:rsidR="005F12C2" w:rsidRPr="004F5D45" w:rsidRDefault="005F12C2" w:rsidP="00EE2BC3">
            <w:pPr>
              <w:rPr>
                <w:sz w:val="26"/>
                <w:szCs w:val="26"/>
                <w:lang w:val="nl-NL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Xác nhận của TVLK</w:t>
            </w:r>
          </w:p>
        </w:tc>
        <w:tc>
          <w:tcPr>
            <w:tcW w:w="3018" w:type="pct"/>
            <w:tcBorders>
              <w:top w:val="single" w:sz="4" w:space="0" w:color="auto"/>
            </w:tcBorders>
          </w:tcPr>
          <w:p w:rsidR="005F12C2" w:rsidRPr="004F5D45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</w:tr>
      <w:tr w:rsidR="005F12C2" w:rsidRPr="004F5D45" w:rsidTr="005F12C2">
        <w:trPr>
          <w:trHeight w:val="1891"/>
        </w:trPr>
        <w:tc>
          <w:tcPr>
            <w:tcW w:w="1982" w:type="pct"/>
            <w:gridSpan w:val="2"/>
          </w:tcPr>
          <w:p w:rsidR="005F12C2" w:rsidRPr="004F5D45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018" w:type="pct"/>
          </w:tcPr>
          <w:p w:rsidR="005F12C2" w:rsidRDefault="005F12C2" w:rsidP="00EE2BC3">
            <w:pPr>
              <w:jc w:val="center"/>
              <w:rPr>
                <w:b/>
                <w:lang w:val="nl-NL"/>
              </w:rPr>
            </w:pPr>
            <w:r w:rsidRPr="00A77698">
              <w:rPr>
                <w:b/>
                <w:lang w:val="nl-NL"/>
              </w:rPr>
              <w:t>GIÁM ĐỐC/TỔNG GIÁM ĐỐ</w:t>
            </w:r>
            <w:r>
              <w:rPr>
                <w:b/>
                <w:lang w:val="nl-NL"/>
              </w:rPr>
              <w:t>C</w:t>
            </w:r>
          </w:p>
          <w:p w:rsidR="005F12C2" w:rsidRPr="004F5D45" w:rsidRDefault="005F12C2" w:rsidP="00EE2B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94F30">
              <w:rPr>
                <w:i/>
                <w:lang w:val="nl-NL"/>
              </w:rPr>
              <w:t>(Ký, đóng dấu, ghi rõ họ tên)</w:t>
            </w:r>
          </w:p>
        </w:tc>
      </w:tr>
      <w:tr w:rsidR="005F12C2" w:rsidRPr="004F5D45" w:rsidTr="005F12C2">
        <w:trPr>
          <w:trHeight w:val="70"/>
        </w:trPr>
        <w:tc>
          <w:tcPr>
            <w:tcW w:w="1686" w:type="pct"/>
          </w:tcPr>
          <w:p w:rsidR="005F12C2" w:rsidRPr="004F5D45" w:rsidRDefault="005F12C2" w:rsidP="00EE2BC3">
            <w:pPr>
              <w:rPr>
                <w:b/>
                <w:sz w:val="26"/>
                <w:szCs w:val="26"/>
                <w:lang w:val="nl-NL"/>
              </w:rPr>
            </w:pPr>
            <w:r w:rsidRPr="00B20818">
              <w:rPr>
                <w:b/>
                <w:i/>
                <w:u w:val="single"/>
                <w:lang w:val="nl-NL"/>
              </w:rPr>
              <w:t>Ghi chú</w:t>
            </w:r>
            <w:r w:rsidRPr="00A77698">
              <w:rPr>
                <w:b/>
                <w:i/>
                <w:lang w:val="nl-NL"/>
              </w:rPr>
              <w:t>:</w:t>
            </w:r>
            <w:r>
              <w:rPr>
                <w:b/>
                <w:i/>
                <w:lang w:val="nl-NL"/>
              </w:rPr>
              <w:t xml:space="preserve">  </w:t>
            </w:r>
            <w:r w:rsidRPr="00DD4E59">
              <w:rPr>
                <w:i/>
                <w:lang w:val="nl-NL"/>
              </w:rPr>
              <w:t>*</w:t>
            </w:r>
            <w:r>
              <w:rPr>
                <w:i/>
                <w:lang w:val="nl-NL"/>
              </w:rPr>
              <w:t>Loại chứng khoán:</w:t>
            </w:r>
          </w:p>
        </w:tc>
        <w:tc>
          <w:tcPr>
            <w:tcW w:w="3314" w:type="pct"/>
            <w:gridSpan w:val="2"/>
          </w:tcPr>
          <w:p w:rsidR="005F12C2" w:rsidRPr="00A77698" w:rsidRDefault="005F12C2" w:rsidP="005F12C2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(1) CK giao dịch tự do chuyển nhượng</w:t>
            </w:r>
          </w:p>
          <w:p w:rsidR="005F12C2" w:rsidRPr="00A77698" w:rsidRDefault="005F12C2" w:rsidP="005F12C2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(2) CK giao dịch hạn chế chuyển nhượng</w:t>
            </w:r>
          </w:p>
          <w:p w:rsidR="005F12C2" w:rsidRDefault="005F12C2" w:rsidP="005F12C2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(7) CK chờ giao dịch tự do chuyển nhượng</w:t>
            </w:r>
          </w:p>
          <w:p w:rsidR="005F12C2" w:rsidRPr="009819DF" w:rsidRDefault="005F12C2" w:rsidP="005F12C2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(8) CK chờ giao dịch hạn chế chuyển nhượng</w:t>
            </w:r>
          </w:p>
        </w:tc>
      </w:tr>
    </w:tbl>
    <w:p w:rsidR="00056387" w:rsidRDefault="00056387">
      <w:pPr>
        <w:rPr>
          <w:b/>
          <w:szCs w:val="28"/>
          <w:lang w:val="nl-NL"/>
        </w:rPr>
      </w:pPr>
      <w:r>
        <w:rPr>
          <w:b/>
          <w:szCs w:val="28"/>
          <w:lang w:val="nl-NL"/>
        </w:rPr>
        <w:lastRenderedPageBreak/>
        <w:br w:type="page"/>
      </w:r>
    </w:p>
    <w:p w:rsidR="00F77034" w:rsidRPr="00F77034" w:rsidRDefault="00F77034" w:rsidP="00F77034">
      <w:pPr>
        <w:jc w:val="center"/>
        <w:rPr>
          <w:b/>
          <w:szCs w:val="28"/>
          <w:lang w:val="nl-NL"/>
        </w:rPr>
      </w:pPr>
      <w:r w:rsidRPr="00F77034">
        <w:rPr>
          <w:b/>
          <w:szCs w:val="28"/>
          <w:lang w:val="nl-NL"/>
        </w:rPr>
        <w:lastRenderedPageBreak/>
        <w:t>CỘNG HOÀ XÃ HỘI CHỦ NGHĨA VIỆT NAM</w:t>
      </w:r>
    </w:p>
    <w:p w:rsidR="00F77034" w:rsidRPr="00F77034" w:rsidRDefault="00056387" w:rsidP="00F77034">
      <w:pPr>
        <w:jc w:val="center"/>
        <w:rPr>
          <w:b/>
          <w:sz w:val="26"/>
          <w:szCs w:val="28"/>
          <w:lang w:val="nl-NL"/>
        </w:rPr>
      </w:pPr>
      <w:r w:rsidRPr="00F77034">
        <w:rPr>
          <w:b/>
          <w:bCs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0A50F3" wp14:editId="4ED0601B">
                <wp:simplePos x="0" y="0"/>
                <wp:positionH relativeFrom="margin">
                  <wp:posOffset>5139690</wp:posOffset>
                </wp:positionH>
                <wp:positionV relativeFrom="paragraph">
                  <wp:posOffset>137160</wp:posOffset>
                </wp:positionV>
                <wp:extent cx="644525" cy="246380"/>
                <wp:effectExtent l="0" t="0" r="22225" b="2032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525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F77034" w:rsidRPr="00AB0E11" w:rsidRDefault="00F77034" w:rsidP="00F77034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763194">
                              <w:rPr>
                                <w:i/>
                                <w:color w:val="000000"/>
                                <w:lang w:val="en-US"/>
                              </w:rPr>
                              <w:t>PL01B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>PL01B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404.7pt;margin-top:10.8pt;width:50.7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" fillcolor="window" strokeweight=".5pt">
                <v:path arrowok="t"/>
                <v:textbox>
                  <w:txbxContent>
                    <w:p w:rsidR="00F77034" w:rsidRPr="00AB0E11" w:rsidRDefault="00F77034" w:rsidP="00F77034">
                      <w:pPr>
                        <w:jc w:val="center"/>
                        <w:rPr>
                          <w:i/>
                        </w:rPr>
                      </w:pPr>
                      <w:r w:rsidRPr="00763194">
                        <w:rPr>
                          <w:i/>
                          <w:color w:val="000000"/>
                          <w:lang w:val="en-US"/>
                        </w:rPr>
                        <w:t>PL01B</w:t>
                      </w:r>
                      <w:r>
                        <w:rPr>
                          <w:i/>
                          <w:lang w:val="en-US"/>
                        </w:rPr>
                        <w:t>PL01B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7034" w:rsidRPr="00F77034">
        <w:rPr>
          <w:b/>
          <w:sz w:val="26"/>
          <w:szCs w:val="28"/>
          <w:lang w:val="nl-NL"/>
        </w:rPr>
        <w:t>Độc lập - Tự do - Hạnh phúc</w:t>
      </w:r>
    </w:p>
    <w:p w:rsidR="00F77034" w:rsidRPr="00F77034" w:rsidRDefault="00F77034" w:rsidP="00F77034">
      <w:pPr>
        <w:jc w:val="center"/>
        <w:rPr>
          <w:b/>
          <w:color w:val="000000"/>
          <w:lang w:val="nl-NL"/>
        </w:rPr>
      </w:pPr>
      <w:r w:rsidRPr="00F77034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65F939A" wp14:editId="1BAE2549">
                <wp:simplePos x="0" y="0"/>
                <wp:positionH relativeFrom="margin">
                  <wp:align>center</wp:align>
                </wp:positionH>
                <wp:positionV relativeFrom="paragraph">
                  <wp:posOffset>10159</wp:posOffset>
                </wp:positionV>
                <wp:extent cx="198120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.8pt" to="15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">
                <o:lock v:ext="edit" shapetype="f"/>
                <w10:wrap anchorx="margin"/>
              </v:line>
            </w:pict>
          </mc:Fallback>
        </mc:AlternateContent>
      </w:r>
    </w:p>
    <w:p w:rsidR="00F77034" w:rsidRPr="00F77034" w:rsidRDefault="00F77034" w:rsidP="00F77034">
      <w:pPr>
        <w:spacing w:before="120"/>
        <w:jc w:val="center"/>
        <w:rPr>
          <w:b/>
          <w:color w:val="000000"/>
          <w:sz w:val="26"/>
          <w:lang w:val="nl-NL"/>
        </w:rPr>
      </w:pPr>
      <w:r w:rsidRPr="00F77034">
        <w:rPr>
          <w:b/>
          <w:color w:val="000000"/>
          <w:sz w:val="26"/>
          <w:lang w:val="nl-NL"/>
        </w:rPr>
        <w:t>ĐỀ NGHỊ LƯU KÝ TRÁI PHIẾU AGRIBANK</w:t>
      </w:r>
    </w:p>
    <w:p w:rsidR="00F77034" w:rsidRPr="00F77034" w:rsidRDefault="00F77034" w:rsidP="00F77034">
      <w:pPr>
        <w:jc w:val="center"/>
        <w:rPr>
          <w:b/>
          <w:color w:val="000000"/>
          <w:sz w:val="26"/>
          <w:lang w:val="nl-NL"/>
        </w:rPr>
      </w:pPr>
      <w:r w:rsidRPr="00F77034">
        <w:rPr>
          <w:b/>
          <w:color w:val="000000"/>
          <w:sz w:val="26"/>
          <w:lang w:val="nl-NL"/>
        </w:rPr>
        <w:t xml:space="preserve"> (Áp dụng trong trường hợp điều chỉnh thông tin ngày cấp)</w:t>
      </w:r>
    </w:p>
    <w:p w:rsidR="00F77034" w:rsidRPr="00F77034" w:rsidRDefault="00F77034" w:rsidP="00F77034">
      <w:pPr>
        <w:jc w:val="center"/>
        <w:rPr>
          <w:b/>
          <w:color w:val="000000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7335"/>
      </w:tblGrid>
      <w:tr w:rsidR="00F77034" w:rsidRPr="00F77034" w:rsidTr="00536BFD">
        <w:tc>
          <w:tcPr>
            <w:tcW w:w="2235" w:type="dxa"/>
            <w:shd w:val="clear" w:color="auto" w:fill="auto"/>
          </w:tcPr>
          <w:p w:rsidR="00F77034" w:rsidRPr="00F77034" w:rsidRDefault="00F77034" w:rsidP="00F77034">
            <w:pPr>
              <w:jc w:val="right"/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nl-NL"/>
              </w:rPr>
              <w:t>Kính gửi:</w:t>
            </w:r>
          </w:p>
        </w:tc>
        <w:tc>
          <w:tcPr>
            <w:tcW w:w="7336" w:type="dxa"/>
            <w:shd w:val="clear" w:color="auto" w:fill="auto"/>
          </w:tcPr>
          <w:p w:rsidR="00F77034" w:rsidRPr="00F77034" w:rsidRDefault="00F77034" w:rsidP="00F77034">
            <w:pPr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nl-NL"/>
              </w:rPr>
              <w:t>CTCP Chứng khoán Agribank (Agriseco)</w:t>
            </w:r>
          </w:p>
          <w:p w:rsidR="00F77034" w:rsidRPr="00F77034" w:rsidRDefault="00F77034" w:rsidP="00F77034">
            <w:pPr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nl-NL"/>
              </w:rPr>
              <w:t>Agribank {Tên chi nhánh/PGD}</w:t>
            </w:r>
          </w:p>
        </w:tc>
      </w:tr>
    </w:tbl>
    <w:p w:rsidR="00F77034" w:rsidRPr="00F77034" w:rsidRDefault="00F77034" w:rsidP="00F77034">
      <w:pPr>
        <w:jc w:val="center"/>
        <w:rPr>
          <w:b/>
          <w:color w:val="000000"/>
          <w:lang w:val="nl-NL"/>
        </w:rPr>
      </w:pPr>
    </w:p>
    <w:p w:rsidR="00F77034" w:rsidRPr="00F77034" w:rsidRDefault="00F77034" w:rsidP="00F77034">
      <w:pPr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 xml:space="preserve">Họ tên người gửi: </w:t>
      </w:r>
      <w:r w:rsidRPr="00F77034">
        <w:rPr>
          <w:b/>
          <w:sz w:val="26"/>
          <w:szCs w:val="26"/>
          <w:lang w:val="nl-NL"/>
        </w:rPr>
        <w:t>{Tên khách hàng}</w:t>
      </w:r>
    </w:p>
    <w:p w:rsidR="00F77034" w:rsidRPr="00F77034" w:rsidRDefault="00F77034" w:rsidP="00F77034">
      <w:pPr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>Số ĐKNSH: {CMND}  Ngày cấp: {Ngày cấp}  Nơi cấp: {Nơi cấp}</w:t>
      </w:r>
    </w:p>
    <w:p w:rsidR="00F77034" w:rsidRPr="00F77034" w:rsidRDefault="00F77034" w:rsidP="00F77034">
      <w:pPr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>Địa chỉ: {Địa chỉ}</w:t>
      </w:r>
    </w:p>
    <w:p w:rsidR="00F77034" w:rsidRPr="00F77034" w:rsidRDefault="00F77034" w:rsidP="00F77034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 xml:space="preserve">Số điện thoại: {Số điện thoại}. Fax: </w:t>
      </w:r>
      <w:r w:rsidRPr="00F77034">
        <w:rPr>
          <w:sz w:val="26"/>
          <w:szCs w:val="26"/>
          <w:lang w:val="nl-NL"/>
        </w:rPr>
        <w:tab/>
      </w:r>
    </w:p>
    <w:p w:rsidR="00F77034" w:rsidRPr="00F77034" w:rsidRDefault="00F77034" w:rsidP="00F77034">
      <w:pPr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>Số tài khoản giao dịch: {Số tài khoản chứng khoán}</w:t>
      </w:r>
    </w:p>
    <w:p w:rsidR="00F77034" w:rsidRPr="00F77034" w:rsidRDefault="00F77034" w:rsidP="00F77034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 xml:space="preserve">Người được uỷ quyền: </w:t>
      </w:r>
      <w:r w:rsidRPr="00F77034">
        <w:rPr>
          <w:sz w:val="26"/>
          <w:szCs w:val="26"/>
          <w:lang w:val="nl-NL"/>
        </w:rPr>
        <w:tab/>
      </w:r>
    </w:p>
    <w:p w:rsidR="00F77034" w:rsidRPr="00F77034" w:rsidRDefault="00F77034" w:rsidP="00F77034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F77034">
        <w:rPr>
          <w:sz w:val="26"/>
          <w:szCs w:val="26"/>
          <w:lang w:val="nl-NL"/>
        </w:rPr>
        <w:t xml:space="preserve">Số CMND/CCCD: ........................... Ngày cấp: ............................. Nơi cấp: </w:t>
      </w:r>
      <w:r w:rsidRPr="00F77034">
        <w:rPr>
          <w:sz w:val="26"/>
          <w:szCs w:val="26"/>
          <w:lang w:val="nl-NL"/>
        </w:rPr>
        <w:tab/>
        <w:t xml:space="preserve"> </w:t>
      </w:r>
    </w:p>
    <w:p w:rsidR="00F77034" w:rsidRPr="00F77034" w:rsidRDefault="00F77034" w:rsidP="00857FF3">
      <w:pPr>
        <w:spacing w:line="276" w:lineRule="auto"/>
        <w:ind w:right="-1"/>
        <w:jc w:val="both"/>
        <w:rPr>
          <w:color w:val="000000"/>
          <w:sz w:val="26"/>
          <w:szCs w:val="26"/>
          <w:lang w:val="nl-NL"/>
        </w:rPr>
      </w:pPr>
      <w:r w:rsidRPr="00F77034">
        <w:rPr>
          <w:color w:val="000000"/>
          <w:sz w:val="26"/>
          <w:szCs w:val="26"/>
          <w:lang w:val="nl-NL"/>
        </w:rPr>
        <w:t>Trong quá trình ký gửi chứng khoán, tôi/chúng tôi nhận thấy thông tin về ngày cấp số CMND/CCCD/Hộ chiếu/Giấy CNĐKDN/Giấy phép thành lập/Giấy chứng nhận đầu tư/Giấy CNĐK mã số giao dịch do TCPH cung cấp cho VSD không chính xác với thông tin ngày cấp hiện tại của tôi/chúng tôi. Tôi/chúng tôi đề nghị VSD điều chỉnh lại thông tin ngày cấp số ĐKSH theo thông tin Quý Công ty/Ngân hàng đang quản lý để tôi/chúng tôi lưu ký số chứng khoán sau:</w:t>
      </w:r>
    </w:p>
    <w:p w:rsidR="00857FF3" w:rsidRPr="00857FF3" w:rsidRDefault="00857FF3" w:rsidP="00857FF3">
      <w:pPr>
        <w:spacing w:line="276" w:lineRule="auto"/>
        <w:ind w:firstLine="567"/>
        <w:rPr>
          <w:sz w:val="26"/>
          <w:szCs w:val="26"/>
          <w:lang w:val="nl-NL"/>
        </w:rPr>
      </w:pPr>
      <w:r w:rsidRPr="00857FF3">
        <w:rPr>
          <w:sz w:val="26"/>
          <w:szCs w:val="26"/>
          <w:lang w:val="nl-NL"/>
        </w:rPr>
        <w:t>- Tên chứng khoán: {TP.Tên chứng khoán}</w:t>
      </w:r>
    </w:p>
    <w:p w:rsidR="00857FF3" w:rsidRPr="00857FF3" w:rsidRDefault="00857FF3" w:rsidP="00857FF3">
      <w:pPr>
        <w:spacing w:line="276" w:lineRule="auto"/>
        <w:ind w:firstLine="567"/>
        <w:rPr>
          <w:sz w:val="26"/>
          <w:szCs w:val="26"/>
          <w:lang w:val="nl-NL"/>
        </w:rPr>
      </w:pPr>
      <w:r w:rsidRPr="00857FF3">
        <w:rPr>
          <w:sz w:val="26"/>
          <w:szCs w:val="26"/>
          <w:lang w:val="nl-NL"/>
        </w:rPr>
        <w:t>- Mã chứng khoán: {TP.Mã chứng khoán}</w:t>
      </w:r>
    </w:p>
    <w:p w:rsidR="00857FF3" w:rsidRDefault="00857FF3" w:rsidP="00857FF3">
      <w:pPr>
        <w:spacing w:line="276" w:lineRule="auto"/>
        <w:ind w:firstLine="567"/>
        <w:rPr>
          <w:sz w:val="26"/>
          <w:szCs w:val="26"/>
          <w:lang w:val="nl-NL"/>
        </w:rPr>
      </w:pPr>
      <w:r w:rsidRPr="00857FF3">
        <w:rPr>
          <w:sz w:val="26"/>
          <w:szCs w:val="26"/>
          <w:lang w:val="nl-NL"/>
        </w:rPr>
        <w:t>- Mệnh giá: {TP.Mệnh giá} VNĐ/trái phiếu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3"/>
        <w:gridCol w:w="3684"/>
        <w:gridCol w:w="2815"/>
        <w:gridCol w:w="1828"/>
      </w:tblGrid>
      <w:tr w:rsidR="00F77034" w:rsidRPr="00F77034" w:rsidTr="00536BFD">
        <w:tc>
          <w:tcPr>
            <w:tcW w:w="649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F77034"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925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F77034">
              <w:rPr>
                <w:b/>
                <w:sz w:val="26"/>
                <w:szCs w:val="26"/>
                <w:lang w:val="nl-NL"/>
              </w:rPr>
              <w:t>Số sổ/Giấy CNSHCK</w:t>
            </w:r>
          </w:p>
        </w:tc>
        <w:tc>
          <w:tcPr>
            <w:tcW w:w="1471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F77034">
              <w:rPr>
                <w:b/>
                <w:sz w:val="26"/>
                <w:szCs w:val="26"/>
                <w:lang w:val="nl-NL"/>
              </w:rPr>
              <w:t>Số lượng</w:t>
            </w:r>
          </w:p>
        </w:tc>
        <w:tc>
          <w:tcPr>
            <w:tcW w:w="955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F77034">
              <w:rPr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F77034" w:rsidRPr="00F77034" w:rsidTr="00536BFD">
        <w:trPr>
          <w:trHeight w:val="70"/>
        </w:trPr>
        <w:tc>
          <w:tcPr>
            <w:tcW w:w="649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 w:rsidRPr="00F77034">
              <w:rPr>
                <w:sz w:val="26"/>
                <w:szCs w:val="26"/>
                <w:lang w:val="nl-NL"/>
              </w:rPr>
              <w:t>{TP.STT}</w:t>
            </w:r>
          </w:p>
        </w:tc>
        <w:tc>
          <w:tcPr>
            <w:tcW w:w="1925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 w:rsidRPr="00F77034">
              <w:rPr>
                <w:sz w:val="26"/>
                <w:szCs w:val="26"/>
                <w:lang w:val="nl-NL"/>
              </w:rPr>
              <w:t>{TP.Số sổ/Giấy CNSHCK}</w:t>
            </w:r>
          </w:p>
        </w:tc>
        <w:tc>
          <w:tcPr>
            <w:tcW w:w="1471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 w:rsidRPr="00F77034">
              <w:rPr>
                <w:sz w:val="26"/>
                <w:szCs w:val="26"/>
                <w:lang w:val="nl-NL"/>
              </w:rPr>
              <w:t>{TP.Số lượng TP}</w:t>
            </w:r>
          </w:p>
        </w:tc>
        <w:tc>
          <w:tcPr>
            <w:tcW w:w="955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F77034" w:rsidRPr="00F77034" w:rsidTr="00536BFD">
        <w:trPr>
          <w:trHeight w:val="70"/>
        </w:trPr>
        <w:tc>
          <w:tcPr>
            <w:tcW w:w="649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925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 w:rsidRPr="00F77034">
              <w:rPr>
                <w:b/>
                <w:sz w:val="26"/>
                <w:szCs w:val="26"/>
                <w:lang w:val="nl-NL"/>
              </w:rPr>
              <w:t>Tổng cộng</w:t>
            </w:r>
          </w:p>
        </w:tc>
        <w:tc>
          <w:tcPr>
            <w:tcW w:w="1471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 w:rsidRPr="00F77034">
              <w:rPr>
                <w:sz w:val="26"/>
                <w:szCs w:val="26"/>
                <w:lang w:val="nl-NL"/>
              </w:rPr>
              <w:t>{TP.Tổng Số lượng TP}</w:t>
            </w:r>
          </w:p>
        </w:tc>
        <w:tc>
          <w:tcPr>
            <w:tcW w:w="955" w:type="pct"/>
            <w:vAlign w:val="center"/>
          </w:tcPr>
          <w:p w:rsidR="00F77034" w:rsidRPr="00F77034" w:rsidRDefault="00F77034" w:rsidP="00F77034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</w:p>
        </w:tc>
      </w:tr>
    </w:tbl>
    <w:p w:rsidR="00F77034" w:rsidRPr="00F77034" w:rsidRDefault="00F77034" w:rsidP="00F77034">
      <w:pPr>
        <w:ind w:right="-1"/>
        <w:jc w:val="right"/>
        <w:rPr>
          <w:i/>
          <w:color w:val="000000"/>
          <w:sz w:val="26"/>
          <w:lang w:val="nl-NL"/>
        </w:rPr>
      </w:pPr>
    </w:p>
    <w:tbl>
      <w:tblPr>
        <w:tblW w:w="9576" w:type="dxa"/>
        <w:tblLook w:val="01E0" w:firstRow="1" w:lastRow="1" w:firstColumn="1" w:lastColumn="1" w:noHBand="0" w:noVBand="0"/>
      </w:tblPr>
      <w:tblGrid>
        <w:gridCol w:w="3652"/>
        <w:gridCol w:w="5924"/>
      </w:tblGrid>
      <w:tr w:rsidR="00F77034" w:rsidRPr="00F77034" w:rsidTr="00536BFD">
        <w:trPr>
          <w:trHeight w:val="1626"/>
        </w:trPr>
        <w:tc>
          <w:tcPr>
            <w:tcW w:w="3652" w:type="dxa"/>
          </w:tcPr>
          <w:p w:rsidR="00F77034" w:rsidRPr="00F77034" w:rsidRDefault="00F77034" w:rsidP="00F77034">
            <w:pPr>
              <w:jc w:val="center"/>
              <w:rPr>
                <w:color w:val="000000"/>
                <w:sz w:val="26"/>
                <w:lang w:val="nl-NL"/>
              </w:rPr>
            </w:pPr>
          </w:p>
        </w:tc>
        <w:tc>
          <w:tcPr>
            <w:tcW w:w="5924" w:type="dxa"/>
          </w:tcPr>
          <w:p w:rsidR="00F77034" w:rsidRPr="00F77034" w:rsidRDefault="00F77034" w:rsidP="00F77034">
            <w:pPr>
              <w:jc w:val="center"/>
              <w:rPr>
                <w:i/>
                <w:color w:val="000000"/>
                <w:sz w:val="26"/>
                <w:lang w:val="nl-NL"/>
              </w:rPr>
            </w:pPr>
            <w:r w:rsidRPr="00F77034">
              <w:rPr>
                <w:i/>
                <w:color w:val="000000"/>
                <w:sz w:val="26"/>
                <w:lang w:val="nl-NL"/>
              </w:rPr>
              <w:t>{Địa danh}, ngày {Ngày} tháng {Tháng} năm {Năm}</w:t>
            </w:r>
          </w:p>
          <w:p w:rsidR="00F77034" w:rsidRPr="00F77034" w:rsidRDefault="00F77034" w:rsidP="00F77034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nl-NL"/>
              </w:rPr>
              <w:t>Người đề nghị</w:t>
            </w:r>
          </w:p>
          <w:p w:rsidR="00F77034" w:rsidRPr="00F77034" w:rsidRDefault="00F77034" w:rsidP="00F77034">
            <w:pPr>
              <w:jc w:val="center"/>
              <w:rPr>
                <w:i/>
                <w:color w:val="000000"/>
                <w:lang w:val="nl-NL"/>
              </w:rPr>
            </w:pPr>
            <w:r w:rsidRPr="00F77034">
              <w:rPr>
                <w:i/>
                <w:color w:val="000000"/>
                <w:lang w:val="nl-NL"/>
              </w:rPr>
              <w:t>(Chữ ký, họ tên)</w:t>
            </w:r>
          </w:p>
          <w:p w:rsidR="00F77034" w:rsidRPr="00F77034" w:rsidRDefault="00F77034" w:rsidP="00F77034">
            <w:pPr>
              <w:jc w:val="center"/>
              <w:rPr>
                <w:i/>
                <w:color w:val="000000"/>
                <w:sz w:val="26"/>
                <w:lang w:val="nl-NL"/>
              </w:rPr>
            </w:pPr>
          </w:p>
          <w:p w:rsidR="00F77034" w:rsidRPr="00F77034" w:rsidRDefault="00F77034" w:rsidP="00F77034">
            <w:pPr>
              <w:jc w:val="center"/>
              <w:rPr>
                <w:i/>
                <w:color w:val="000000"/>
                <w:sz w:val="26"/>
                <w:lang w:val="nl-NL"/>
              </w:rPr>
            </w:pPr>
          </w:p>
          <w:p w:rsidR="00F77034" w:rsidRPr="00F77034" w:rsidRDefault="00F77034" w:rsidP="00F77034">
            <w:pPr>
              <w:jc w:val="center"/>
              <w:rPr>
                <w:i/>
                <w:color w:val="000000"/>
                <w:sz w:val="26"/>
                <w:lang w:val="nl-NL"/>
              </w:rPr>
            </w:pPr>
          </w:p>
        </w:tc>
      </w:tr>
    </w:tbl>
    <w:p w:rsidR="00F77034" w:rsidRPr="00F77034" w:rsidRDefault="00F77034" w:rsidP="00F77034">
      <w:pPr>
        <w:rPr>
          <w:vanish/>
          <w:sz w:val="26"/>
        </w:rPr>
      </w:pPr>
    </w:p>
    <w:tbl>
      <w:tblPr>
        <w:tblpPr w:leftFromText="180" w:rightFromText="180" w:vertAnchor="text" w:horzAnchor="margin" w:tblpY="95"/>
        <w:tblW w:w="5000" w:type="pct"/>
        <w:tblLook w:val="01E0" w:firstRow="1" w:lastRow="1" w:firstColumn="1" w:lastColumn="1" w:noHBand="0" w:noVBand="0"/>
      </w:tblPr>
      <w:tblGrid>
        <w:gridCol w:w="3190"/>
        <w:gridCol w:w="3191"/>
        <w:gridCol w:w="3189"/>
      </w:tblGrid>
      <w:tr w:rsidR="00F77034" w:rsidRPr="00F77034" w:rsidTr="00536BFD"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:rsidR="00F77034" w:rsidRPr="00F77034" w:rsidRDefault="00F77034" w:rsidP="00F77034">
            <w:pPr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nl-NL"/>
              </w:rPr>
              <w:t>Xác nhận của Agribank</w:t>
            </w:r>
          </w:p>
          <w:p w:rsidR="00F77034" w:rsidRPr="00F77034" w:rsidRDefault="00F77034" w:rsidP="00F77034">
            <w:pPr>
              <w:jc w:val="both"/>
              <w:rPr>
                <w:color w:val="000000"/>
                <w:kern w:val="32"/>
                <w:sz w:val="26"/>
                <w:lang w:val="en-US"/>
              </w:rPr>
            </w:pPr>
            <w:r w:rsidRPr="00F77034">
              <w:rPr>
                <w:bCs/>
                <w:color w:val="000000"/>
                <w:sz w:val="26"/>
                <w:lang w:val="nl-NL"/>
              </w:rPr>
              <w:t>Agribank {Tên chi nhánh/PGD} đã tiếp nhận đề nghị lưu ký trái phiếu</w:t>
            </w:r>
            <w:r w:rsidRPr="00F77034">
              <w:rPr>
                <w:b/>
                <w:bCs/>
                <w:color w:val="000000"/>
                <w:kern w:val="32"/>
                <w:sz w:val="26"/>
              </w:rPr>
              <w:t xml:space="preserve"> </w:t>
            </w:r>
            <w:r w:rsidRPr="00F77034">
              <w:rPr>
                <w:color w:val="000000"/>
                <w:kern w:val="32"/>
                <w:sz w:val="26"/>
                <w:lang w:val="en-US"/>
              </w:rPr>
              <w:t>Agribank của khách hàng ngày {Ngày}/{Tháng}/{Năm}, cam kết chịu trách nhiệm về tính chính xác của thông tin cá nhân và chữ ký khách hàng.</w:t>
            </w:r>
          </w:p>
        </w:tc>
      </w:tr>
      <w:tr w:rsidR="00F77034" w:rsidRPr="00F77034" w:rsidTr="00536BFD">
        <w:tc>
          <w:tcPr>
            <w:tcW w:w="5000" w:type="pct"/>
            <w:gridSpan w:val="3"/>
          </w:tcPr>
          <w:p w:rsidR="00F77034" w:rsidRPr="00F77034" w:rsidRDefault="00F77034" w:rsidP="00F77034">
            <w:pPr>
              <w:spacing w:before="120"/>
              <w:jc w:val="center"/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eastAsia="en-US"/>
              </w:rPr>
              <w:t>XÁC NHẬN CỦA NGÂN HÀNG</w:t>
            </w:r>
          </w:p>
        </w:tc>
      </w:tr>
      <w:tr w:rsidR="00F77034" w:rsidRPr="00F77034" w:rsidTr="00536BFD">
        <w:trPr>
          <w:trHeight w:val="181"/>
        </w:trPr>
        <w:tc>
          <w:tcPr>
            <w:tcW w:w="1667" w:type="pct"/>
          </w:tcPr>
          <w:p w:rsidR="00F77034" w:rsidRPr="00F77034" w:rsidRDefault="00F77034" w:rsidP="00F77034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en-US" w:eastAsia="en-US"/>
              </w:rPr>
              <w:t>Giao dịch viên</w:t>
            </w:r>
          </w:p>
        </w:tc>
        <w:tc>
          <w:tcPr>
            <w:tcW w:w="1667" w:type="pct"/>
          </w:tcPr>
          <w:p w:rsidR="00F77034" w:rsidRPr="00F77034" w:rsidRDefault="00F77034" w:rsidP="00F77034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b/>
                <w:color w:val="000000"/>
                <w:sz w:val="26"/>
                <w:lang w:val="en-US" w:eastAsia="en-US"/>
              </w:rPr>
              <w:t>Kiểm soát viên</w:t>
            </w:r>
          </w:p>
        </w:tc>
        <w:tc>
          <w:tcPr>
            <w:tcW w:w="1667" w:type="pct"/>
          </w:tcPr>
          <w:p w:rsidR="00F77034" w:rsidRPr="00F77034" w:rsidRDefault="00F77034" w:rsidP="00F77034">
            <w:pPr>
              <w:keepNext/>
              <w:keepLines/>
              <w:tabs>
                <w:tab w:val="left" w:leader="dot" w:pos="9090"/>
              </w:tabs>
              <w:contextualSpacing/>
              <w:jc w:val="center"/>
              <w:rPr>
                <w:rFonts w:eastAsia="Calibri"/>
                <w:b/>
                <w:color w:val="000000"/>
                <w:sz w:val="26"/>
                <w:lang w:val="en-US" w:eastAsia="en-US"/>
              </w:rPr>
            </w:pPr>
            <w:r w:rsidRPr="00F77034">
              <w:rPr>
                <w:rFonts w:eastAsia="Calibri"/>
                <w:b/>
                <w:color w:val="000000"/>
                <w:sz w:val="26"/>
                <w:lang w:val="en-US" w:eastAsia="en-US"/>
              </w:rPr>
              <w:t>Người phê duyệt</w:t>
            </w:r>
          </w:p>
          <w:p w:rsidR="00F77034" w:rsidRPr="00F77034" w:rsidRDefault="00F77034" w:rsidP="00F77034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F77034">
              <w:rPr>
                <w:i/>
                <w:color w:val="000000"/>
                <w:lang w:val="en-US" w:eastAsia="en-US"/>
              </w:rPr>
              <w:t>(Ký, đóng dấu)</w:t>
            </w:r>
          </w:p>
        </w:tc>
      </w:tr>
    </w:tbl>
    <w:p w:rsidR="00F77034" w:rsidRPr="00F77034" w:rsidRDefault="00F77034" w:rsidP="00F77034">
      <w:pPr>
        <w:rPr>
          <w:color w:val="000000"/>
          <w:lang w:val="en-US"/>
        </w:rPr>
      </w:pPr>
    </w:p>
    <w:p w:rsidR="005F12C2" w:rsidRDefault="005F12C2" w:rsidP="005F12C2">
      <w:pPr>
        <w:rPr>
          <w:sz w:val="26"/>
          <w:szCs w:val="26"/>
          <w:lang w:val="nl-NL"/>
        </w:rPr>
      </w:pPr>
    </w:p>
    <w:sectPr w:rsidR="005F12C2" w:rsidSect="005F12C2">
      <w:headerReference w:type="default" r:id="rId8"/>
      <w:pgSz w:w="11906" w:h="16838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45E5" w:rsidRDefault="00C145E5">
      <w:r>
        <w:separator/>
      </w:r>
    </w:p>
  </w:endnote>
  <w:endnote w:type="continuationSeparator" w:id="0">
    <w:p w:rsidR="00C145E5" w:rsidRDefault="00C1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45E5" w:rsidRDefault="00C145E5">
      <w:r>
        <w:separator/>
      </w:r>
    </w:p>
  </w:footnote>
  <w:footnote w:type="continuationSeparator" w:id="0">
    <w:p w:rsidR="00C145E5" w:rsidRDefault="00C145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1DE4" w:rsidRPr="005F12C2" w:rsidRDefault="00A71DE4" w:rsidP="005F12C2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E4704C"/>
    <w:multiLevelType w:val="hybridMultilevel"/>
    <w:tmpl w:val="EA50C69A"/>
    <w:lvl w:ilvl="0" w:tplc="86C6F46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0AF"/>
    <w:rsid w:val="00002E01"/>
    <w:rsid w:val="00005D03"/>
    <w:rsid w:val="00053189"/>
    <w:rsid w:val="00056387"/>
    <w:rsid w:val="000630AF"/>
    <w:rsid w:val="00076BE4"/>
    <w:rsid w:val="000841CA"/>
    <w:rsid w:val="000B641F"/>
    <w:rsid w:val="000C3F07"/>
    <w:rsid w:val="00105763"/>
    <w:rsid w:val="00107B37"/>
    <w:rsid w:val="001104C5"/>
    <w:rsid w:val="00124971"/>
    <w:rsid w:val="001507E6"/>
    <w:rsid w:val="0016184B"/>
    <w:rsid w:val="001716E7"/>
    <w:rsid w:val="00176574"/>
    <w:rsid w:val="001C1C18"/>
    <w:rsid w:val="001C6AA5"/>
    <w:rsid w:val="001D6A94"/>
    <w:rsid w:val="0021156E"/>
    <w:rsid w:val="00222499"/>
    <w:rsid w:val="00230E1E"/>
    <w:rsid w:val="002409B6"/>
    <w:rsid w:val="00257874"/>
    <w:rsid w:val="002903BB"/>
    <w:rsid w:val="002A1E33"/>
    <w:rsid w:val="002A3D3A"/>
    <w:rsid w:val="002E5B20"/>
    <w:rsid w:val="002F21C4"/>
    <w:rsid w:val="00355F1B"/>
    <w:rsid w:val="003D1583"/>
    <w:rsid w:val="00427E8A"/>
    <w:rsid w:val="0043196F"/>
    <w:rsid w:val="00441233"/>
    <w:rsid w:val="00444D45"/>
    <w:rsid w:val="00462DB2"/>
    <w:rsid w:val="00463407"/>
    <w:rsid w:val="00484844"/>
    <w:rsid w:val="00486C23"/>
    <w:rsid w:val="004B4228"/>
    <w:rsid w:val="004C2B14"/>
    <w:rsid w:val="004E1016"/>
    <w:rsid w:val="004F5D45"/>
    <w:rsid w:val="005125A7"/>
    <w:rsid w:val="00546923"/>
    <w:rsid w:val="005662A7"/>
    <w:rsid w:val="005675AC"/>
    <w:rsid w:val="005709D9"/>
    <w:rsid w:val="005A38F3"/>
    <w:rsid w:val="005A66C0"/>
    <w:rsid w:val="005C6CBF"/>
    <w:rsid w:val="005E18B7"/>
    <w:rsid w:val="005E60E1"/>
    <w:rsid w:val="005F12C2"/>
    <w:rsid w:val="005F2EC6"/>
    <w:rsid w:val="0063627A"/>
    <w:rsid w:val="00636793"/>
    <w:rsid w:val="00653E40"/>
    <w:rsid w:val="006C25D9"/>
    <w:rsid w:val="007072AC"/>
    <w:rsid w:val="0071419C"/>
    <w:rsid w:val="0072271F"/>
    <w:rsid w:val="00735839"/>
    <w:rsid w:val="00752111"/>
    <w:rsid w:val="00782876"/>
    <w:rsid w:val="007C40FB"/>
    <w:rsid w:val="007E0289"/>
    <w:rsid w:val="008064AA"/>
    <w:rsid w:val="00814151"/>
    <w:rsid w:val="008336EA"/>
    <w:rsid w:val="0083496F"/>
    <w:rsid w:val="0084496E"/>
    <w:rsid w:val="00845A40"/>
    <w:rsid w:val="00857FF3"/>
    <w:rsid w:val="0086452C"/>
    <w:rsid w:val="00891D3D"/>
    <w:rsid w:val="008942C8"/>
    <w:rsid w:val="008A5AEB"/>
    <w:rsid w:val="008B258E"/>
    <w:rsid w:val="008D3E45"/>
    <w:rsid w:val="008E3B94"/>
    <w:rsid w:val="008F371D"/>
    <w:rsid w:val="009000E6"/>
    <w:rsid w:val="00932D64"/>
    <w:rsid w:val="00933328"/>
    <w:rsid w:val="00936206"/>
    <w:rsid w:val="00975B9F"/>
    <w:rsid w:val="009A3004"/>
    <w:rsid w:val="009D588D"/>
    <w:rsid w:val="009E7927"/>
    <w:rsid w:val="009F67F4"/>
    <w:rsid w:val="00A00028"/>
    <w:rsid w:val="00A13C84"/>
    <w:rsid w:val="00A159A1"/>
    <w:rsid w:val="00A30323"/>
    <w:rsid w:val="00A346A5"/>
    <w:rsid w:val="00A37A45"/>
    <w:rsid w:val="00A71DE4"/>
    <w:rsid w:val="00A757E3"/>
    <w:rsid w:val="00AA6A3E"/>
    <w:rsid w:val="00AE38A5"/>
    <w:rsid w:val="00B04CDA"/>
    <w:rsid w:val="00B256B9"/>
    <w:rsid w:val="00B26B9C"/>
    <w:rsid w:val="00B75D80"/>
    <w:rsid w:val="00B93EA8"/>
    <w:rsid w:val="00B94831"/>
    <w:rsid w:val="00BA3788"/>
    <w:rsid w:val="00BB3C6D"/>
    <w:rsid w:val="00BB76AC"/>
    <w:rsid w:val="00BC3933"/>
    <w:rsid w:val="00BE3594"/>
    <w:rsid w:val="00BF1043"/>
    <w:rsid w:val="00C145E5"/>
    <w:rsid w:val="00C95E4D"/>
    <w:rsid w:val="00CA10AD"/>
    <w:rsid w:val="00CA28F9"/>
    <w:rsid w:val="00CD1DA6"/>
    <w:rsid w:val="00CE52CC"/>
    <w:rsid w:val="00CF4308"/>
    <w:rsid w:val="00CF664C"/>
    <w:rsid w:val="00D140D4"/>
    <w:rsid w:val="00D34FEE"/>
    <w:rsid w:val="00D93D8F"/>
    <w:rsid w:val="00DA217E"/>
    <w:rsid w:val="00DB1919"/>
    <w:rsid w:val="00DC3542"/>
    <w:rsid w:val="00DC5E3F"/>
    <w:rsid w:val="00DD0D87"/>
    <w:rsid w:val="00DD4E59"/>
    <w:rsid w:val="00DE1860"/>
    <w:rsid w:val="00E10ED6"/>
    <w:rsid w:val="00E171BF"/>
    <w:rsid w:val="00E40618"/>
    <w:rsid w:val="00F25379"/>
    <w:rsid w:val="00F279AE"/>
    <w:rsid w:val="00F303A7"/>
    <w:rsid w:val="00F41656"/>
    <w:rsid w:val="00F43969"/>
    <w:rsid w:val="00F50567"/>
    <w:rsid w:val="00F56DFC"/>
    <w:rsid w:val="00F77034"/>
    <w:rsid w:val="00F9786B"/>
    <w:rsid w:val="00FA41E2"/>
    <w:rsid w:val="00FE1A93"/>
    <w:rsid w:val="00FF1C4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7FF3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427E8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FF5EF9"/>
    <w:pPr>
      <w:keepNext/>
      <w:outlineLvl w:val="3"/>
    </w:pPr>
    <w:rPr>
      <w:b/>
      <w:sz w:val="28"/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FF5EF9"/>
    <w:pPr>
      <w:keepNext/>
      <w:jc w:val="center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  <w:lang w:val="en-US" w:eastAsia="en-US"/>
    </w:rPr>
  </w:style>
  <w:style w:type="paragraph" w:styleId="Header">
    <w:name w:val="header"/>
    <w:basedOn w:val="Normal"/>
    <w:link w:val="HeaderChar"/>
    <w:rsid w:val="005F2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2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2E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rsid w:val="00427E8A"/>
    <w:rPr>
      <w:rFonts w:ascii="Cambria" w:eastAsia="Times New Roman" w:hAnsi="Cambria" w:cs="Times New Roman"/>
      <w:b/>
      <w:bCs/>
      <w:kern w:val="32"/>
      <w:sz w:val="32"/>
      <w:szCs w:val="32"/>
      <w:lang w:val="vi-VN" w:eastAsia="vi-VN"/>
    </w:rPr>
  </w:style>
  <w:style w:type="character" w:customStyle="1" w:styleId="HeaderChar">
    <w:name w:val="Header Char"/>
    <w:basedOn w:val="DefaultParagraphFont"/>
    <w:link w:val="Header"/>
    <w:rsid w:val="005F12C2"/>
    <w:rPr>
      <w:sz w:val="24"/>
      <w:szCs w:val="24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7FF3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427E8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FF5EF9"/>
    <w:pPr>
      <w:keepNext/>
      <w:outlineLvl w:val="3"/>
    </w:pPr>
    <w:rPr>
      <w:b/>
      <w:sz w:val="28"/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FF5EF9"/>
    <w:pPr>
      <w:keepNext/>
      <w:jc w:val="center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  <w:lang w:val="en-US" w:eastAsia="en-US"/>
    </w:rPr>
  </w:style>
  <w:style w:type="paragraph" w:styleId="Header">
    <w:name w:val="header"/>
    <w:basedOn w:val="Normal"/>
    <w:link w:val="HeaderChar"/>
    <w:rsid w:val="005F2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2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2E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rsid w:val="00427E8A"/>
    <w:rPr>
      <w:rFonts w:ascii="Cambria" w:eastAsia="Times New Roman" w:hAnsi="Cambria" w:cs="Times New Roman"/>
      <w:b/>
      <w:bCs/>
      <w:kern w:val="32"/>
      <w:sz w:val="32"/>
      <w:szCs w:val="32"/>
      <w:lang w:val="vi-VN" w:eastAsia="vi-VN"/>
    </w:rPr>
  </w:style>
  <w:style w:type="character" w:customStyle="1" w:styleId="HeaderChar">
    <w:name w:val="Header Char"/>
    <w:basedOn w:val="DefaultParagraphFont"/>
    <w:link w:val="Header"/>
    <w:rsid w:val="005F12C2"/>
    <w:rPr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Office\U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UWord</Template>
  <TotalTime>10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01/LK-LK</vt:lpstr>
    </vt:vector>
  </TitlesOfParts>
  <Company>NamAn Co., Ltd.</Company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01/LK-LK</dc:title>
  <dc:creator>PHONG LUU KY</dc:creator>
  <cp:lastModifiedBy>Hoang Thach - 3613</cp:lastModifiedBy>
  <cp:revision>4</cp:revision>
  <cp:lastPrinted>2017-04-04T02:16:00Z</cp:lastPrinted>
  <dcterms:created xsi:type="dcterms:W3CDTF">2023-05-14T09:39:00Z</dcterms:created>
  <dcterms:modified xsi:type="dcterms:W3CDTF">2023-05-15T00:43:00Z</dcterms:modified>
</cp:coreProperties>
</file>